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026"/>
      </w:tblGrid>
      <w:tr w:rsidR="00692703" w:rsidRPr="00CF1A49" w14:paraId="381B1799" w14:textId="77777777" w:rsidTr="0084011C">
        <w:trPr>
          <w:trHeight w:hRule="exact" w:val="1800"/>
        </w:trPr>
        <w:tc>
          <w:tcPr>
            <w:tcW w:w="9026" w:type="dxa"/>
            <w:tcMar>
              <w:top w:w="0" w:type="dxa"/>
              <w:bottom w:w="0" w:type="dxa"/>
            </w:tcMar>
          </w:tcPr>
          <w:p w14:paraId="409FB2EE" w14:textId="6C9BC712" w:rsidR="00692703" w:rsidRPr="00CF1A49" w:rsidRDefault="00704DF5" w:rsidP="00913946">
            <w:pPr>
              <w:pStyle w:val="Title"/>
            </w:pPr>
            <w:r>
              <w:t>Timothy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Choi</w:t>
            </w:r>
          </w:p>
          <w:p w14:paraId="49A0302C" w14:textId="2574F60F" w:rsidR="00692703" w:rsidRPr="00CF1A49" w:rsidRDefault="00612097" w:rsidP="00913946">
            <w:pPr>
              <w:pStyle w:val="ContactInfo"/>
              <w:contextualSpacing w:val="0"/>
            </w:pPr>
            <w:r>
              <w:t>7 Loader St, Glynde SA 5070, Australia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B32EC73C527D46D38A22A3C5514D415B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 w:rsidR="009136EC">
              <w:t>+</w:t>
            </w:r>
            <w:r>
              <w:t>61 0410 764 553</w:t>
            </w:r>
          </w:p>
          <w:p w14:paraId="2164EE6A" w14:textId="44A25BF2" w:rsidR="00692703" w:rsidRPr="00CF1A49" w:rsidRDefault="00415311" w:rsidP="00913946">
            <w:pPr>
              <w:pStyle w:val="ContactInfoEmphasis"/>
              <w:contextualSpacing w:val="0"/>
            </w:pPr>
            <w:hyperlink r:id="rId7" w:history="1">
              <w:r w:rsidR="00017851" w:rsidRPr="0048500F">
                <w:rPr>
                  <w:rStyle w:val="Hyperlink"/>
                </w:rPr>
                <w:t>tinnam.choi@gmail.com</w:t>
              </w:r>
            </w:hyperlink>
            <w:r w:rsidR="00017851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0AA4A25275324218909DABC0AA928199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hyperlink r:id="rId8" w:history="1">
              <w:r w:rsidR="00990539" w:rsidRPr="00991EF3">
                <w:rPr>
                  <w:rStyle w:val="Hyperlink"/>
                </w:rPr>
                <w:t>https://www.linkedin.com/in/</w:t>
              </w:r>
              <w:r w:rsidR="00776141">
                <w:rPr>
                  <w:rStyle w:val="Hyperlink"/>
                </w:rPr>
                <w:t>tinnamchoi</w:t>
              </w:r>
            </w:hyperlink>
          </w:p>
        </w:tc>
      </w:tr>
      <w:tr w:rsidR="009571D8" w:rsidRPr="00CF1A49" w14:paraId="7C901EC8" w14:textId="77777777" w:rsidTr="0084011C">
        <w:tc>
          <w:tcPr>
            <w:tcW w:w="9026" w:type="dxa"/>
            <w:tcMar>
              <w:top w:w="432" w:type="dxa"/>
            </w:tcMar>
          </w:tcPr>
          <w:p w14:paraId="0265202D" w14:textId="763064A8" w:rsidR="001755A8" w:rsidRPr="00CF1A49" w:rsidRDefault="00612097" w:rsidP="00880068">
            <w:pPr>
              <w:contextualSpacing w:val="0"/>
              <w:jc w:val="both"/>
            </w:pPr>
            <w:r>
              <w:t xml:space="preserve">A polyglot in both </w:t>
            </w:r>
            <w:r w:rsidR="009A08FA">
              <w:t xml:space="preserve"> </w:t>
            </w:r>
          </w:p>
        </w:tc>
      </w:tr>
    </w:tbl>
    <w:p w14:paraId="1510E7A3" w14:textId="77777777" w:rsidR="0084011C" w:rsidRPr="00CF1A49" w:rsidRDefault="00415311" w:rsidP="0084011C">
      <w:pPr>
        <w:pStyle w:val="Heading1"/>
      </w:pPr>
      <w:sdt>
        <w:sdtPr>
          <w:alias w:val="Experience:"/>
          <w:tag w:val="Experience:"/>
          <w:id w:val="-1983300934"/>
          <w:placeholder>
            <w:docPart w:val="602EDBAF88B44DD193C0810C05F6E5C8"/>
          </w:placeholder>
          <w:temporary/>
          <w:showingPlcHdr/>
          <w15:appearance w15:val="hidden"/>
        </w:sdtPr>
        <w:sdtEndPr/>
        <w:sdtContent>
          <w:r w:rsidR="0084011C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8958"/>
      </w:tblGrid>
      <w:tr w:rsidR="0084011C" w:rsidRPr="00CF1A49" w14:paraId="3365DD23" w14:textId="77777777" w:rsidTr="0084011C">
        <w:tc>
          <w:tcPr>
            <w:tcW w:w="8958" w:type="dxa"/>
          </w:tcPr>
          <w:p w14:paraId="44931432" w14:textId="7E8B6DD4" w:rsidR="0084011C" w:rsidRPr="00CF1A49" w:rsidRDefault="0084011C" w:rsidP="00A355DB">
            <w:pPr>
              <w:pStyle w:val="Heading3"/>
              <w:contextualSpacing w:val="0"/>
              <w:outlineLvl w:val="2"/>
            </w:pPr>
            <w:r>
              <w:t>AUG 2021 – NoV 2021</w:t>
            </w:r>
          </w:p>
          <w:p w14:paraId="597A984B" w14:textId="09F0413B" w:rsidR="0084011C" w:rsidRPr="00CF1A49" w:rsidRDefault="0084011C" w:rsidP="00A355DB">
            <w:pPr>
              <w:pStyle w:val="Heading2"/>
              <w:contextualSpacing w:val="0"/>
              <w:outlineLvl w:val="1"/>
            </w:pPr>
            <w:r w:rsidRPr="0084011C">
              <w:t>Assistant Network / System Engineer</w:t>
            </w:r>
            <w:r w:rsidRPr="00CF1A49">
              <w:t xml:space="preserve">, </w:t>
            </w:r>
            <w:r w:rsidRPr="0084011C">
              <w:rPr>
                <w:rStyle w:val="SubtleReference"/>
                <w:sz w:val="22"/>
                <w:szCs w:val="22"/>
              </w:rPr>
              <w:t>Global Technology Integrator Ltd</w:t>
            </w:r>
          </w:p>
          <w:p w14:paraId="4F315A66" w14:textId="6EB9C852" w:rsidR="0084011C" w:rsidRPr="00CF1A49" w:rsidRDefault="000064DB" w:rsidP="00A355DB">
            <w:pPr>
              <w:contextualSpacing w:val="0"/>
            </w:pPr>
            <w:r>
              <w:t>A</w:t>
            </w:r>
            <w:r w:rsidR="0084011C">
              <w:t xml:space="preserve">ctive directory implementation, </w:t>
            </w:r>
            <w:r w:rsidR="00E6455B">
              <w:t xml:space="preserve">server installation, data migration, </w:t>
            </w:r>
            <w:r w:rsidR="00A3114A">
              <w:t xml:space="preserve">enablement of </w:t>
            </w:r>
            <w:r w:rsidR="00E6455B">
              <w:t xml:space="preserve">single sign-on, application installation, Microsoft Office configuration, </w:t>
            </w:r>
            <w:r>
              <w:t>testing and monitoring of computer systems, technical support, writing scripts</w:t>
            </w:r>
            <w:r w:rsidR="003C418B">
              <w:t xml:space="preserve"> (.bat)</w:t>
            </w:r>
            <w:r>
              <w:t xml:space="preserve"> for a more </w:t>
            </w:r>
            <w:r w:rsidR="003C418B">
              <w:t>efficient workflow</w:t>
            </w:r>
            <w:r w:rsidR="007D4794">
              <w:t>, communication with clients</w:t>
            </w:r>
            <w:r w:rsidR="00A3114A">
              <w:t>,</w:t>
            </w:r>
            <w:r>
              <w:t xml:space="preserve"> and instructing </w:t>
            </w:r>
            <w:r w:rsidR="003C418B">
              <w:t>new</w:t>
            </w:r>
            <w:r>
              <w:t xml:space="preserve"> colleagues.</w:t>
            </w:r>
          </w:p>
        </w:tc>
      </w:tr>
    </w:tbl>
    <w:sdt>
      <w:sdtPr>
        <w:alias w:val="Education:"/>
        <w:tag w:val="Education:"/>
        <w:id w:val="-1908763273"/>
        <w:placeholder>
          <w:docPart w:val="86045E5F5F164A5CBD572AB73E124CF2"/>
        </w:placeholder>
        <w:temporary/>
        <w:showingPlcHdr/>
        <w15:appearance w15:val="hidden"/>
      </w:sdtPr>
      <w:sdtEndPr/>
      <w:sdtContent>
        <w:p w14:paraId="3DD71FE6" w14:textId="0236E8F4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958"/>
      </w:tblGrid>
      <w:tr w:rsidR="001D0BF1" w:rsidRPr="00CF1A49" w14:paraId="4864F993" w14:textId="77777777" w:rsidTr="00704DF5">
        <w:tc>
          <w:tcPr>
            <w:tcW w:w="9290" w:type="dxa"/>
          </w:tcPr>
          <w:p w14:paraId="00EF7E5E" w14:textId="66A122B7" w:rsidR="001D0BF1" w:rsidRPr="00CF1A49" w:rsidRDefault="00820AF2" w:rsidP="001D0BF1">
            <w:pPr>
              <w:pStyle w:val="Heading3"/>
              <w:contextualSpacing w:val="0"/>
              <w:outlineLvl w:val="2"/>
            </w:pPr>
            <w:r>
              <w:t xml:space="preserve">Sep 2019 </w:t>
            </w:r>
            <w:r>
              <w:t>–</w:t>
            </w:r>
            <w:r>
              <w:t xml:space="preserve"> </w:t>
            </w:r>
            <w:r w:rsidR="00704DF5">
              <w:t>Jul</w:t>
            </w:r>
            <w:r w:rsidR="001D0BF1" w:rsidRPr="00CF1A49">
              <w:t xml:space="preserve"> </w:t>
            </w:r>
            <w:r w:rsidR="00704DF5">
              <w:t>2021</w:t>
            </w:r>
          </w:p>
          <w:p w14:paraId="7DFC0551" w14:textId="7B400DDE" w:rsidR="007538DC" w:rsidRPr="00CF1A49" w:rsidRDefault="00704DF5" w:rsidP="00C22C07">
            <w:pPr>
              <w:pStyle w:val="Heading2"/>
              <w:contextualSpacing w:val="0"/>
            </w:pPr>
            <w:r>
              <w:t>HKDSE</w:t>
            </w:r>
            <w:r w:rsidR="001D0BF1" w:rsidRPr="00CF1A49">
              <w:t xml:space="preserve">, </w:t>
            </w:r>
            <w:r w:rsidRPr="0084011C">
              <w:rPr>
                <w:rStyle w:val="SubtleReference"/>
                <w:sz w:val="22"/>
                <w:szCs w:val="22"/>
              </w:rPr>
              <w:t>HKCCCU Logos Academy</w:t>
            </w:r>
          </w:p>
        </w:tc>
      </w:tr>
      <w:tr w:rsidR="00776141" w:rsidRPr="00CF1A49" w14:paraId="169D748F" w14:textId="77777777" w:rsidTr="00704DF5">
        <w:tc>
          <w:tcPr>
            <w:tcW w:w="9290" w:type="dxa"/>
          </w:tcPr>
          <w:p w14:paraId="1C7B748F" w14:textId="77777777" w:rsidR="00C22C07" w:rsidRDefault="00C22C07" w:rsidP="001D0BF1">
            <w:pPr>
              <w:pStyle w:val="Heading3"/>
              <w:outlineLvl w:val="2"/>
            </w:pPr>
          </w:p>
          <w:p w14:paraId="5E5DF86E" w14:textId="636107F7" w:rsidR="00776141" w:rsidRDefault="00776141" w:rsidP="001D0BF1">
            <w:pPr>
              <w:pStyle w:val="Heading3"/>
              <w:outlineLvl w:val="2"/>
            </w:pPr>
            <w:r>
              <w:t>Ongoing</w:t>
            </w:r>
          </w:p>
          <w:p w14:paraId="286A71D3" w14:textId="3A1F09AE" w:rsidR="00776141" w:rsidRDefault="00776141" w:rsidP="001D0BF1">
            <w:pPr>
              <w:pStyle w:val="Heading3"/>
              <w:outlineLvl w:val="2"/>
            </w:pPr>
            <w:r w:rsidRPr="00776141">
              <w:rPr>
                <w:color w:val="1D824C" w:themeColor="accent1"/>
                <w:sz w:val="26"/>
                <w:szCs w:val="26"/>
              </w:rPr>
              <w:t>Bachelor of Computer Science,</w:t>
            </w:r>
            <w:r>
              <w:t xml:space="preserve"> </w:t>
            </w:r>
            <w:r w:rsidRPr="00776141">
              <w:rPr>
                <w:rStyle w:val="SubtleReference"/>
                <w:szCs w:val="22"/>
              </w:rPr>
              <w:t>University of Adelaide</w:t>
            </w:r>
          </w:p>
        </w:tc>
      </w:tr>
    </w:tbl>
    <w:p w14:paraId="5DE4C13F" w14:textId="15165FE1" w:rsidR="00486277" w:rsidRPr="00CF1A49" w:rsidRDefault="00DF0E77" w:rsidP="00486277">
      <w:pPr>
        <w:pStyle w:val="Heading1"/>
      </w:pPr>
      <w:r>
        <w:t>Certificates and Prizes</w:t>
      </w:r>
    </w:p>
    <w:p w14:paraId="3837E44A" w14:textId="77777777" w:rsidR="00BB711F" w:rsidRDefault="00BB711F" w:rsidP="00BB711F">
      <w:pPr>
        <w:pStyle w:val="ListBullet"/>
        <w:sectPr w:rsidR="00BB711F" w:rsidSect="00DF0E77">
          <w:footerReference w:type="default" r:id="rId9"/>
          <w:headerReference w:type="first" r:id="rId10"/>
          <w:footerReference w:type="first" r:id="rId11"/>
          <w:pgSz w:w="11906" w:h="16838" w:code="9"/>
          <w:pgMar w:top="950" w:right="1440" w:bottom="1080" w:left="1440" w:header="576" w:footer="720" w:gutter="0"/>
          <w:cols w:space="720"/>
          <w:titlePg/>
          <w:docGrid w:linePitch="360"/>
        </w:sectPr>
      </w:pP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153"/>
      </w:tblGrid>
      <w:tr w:rsidR="00DE5F84" w:rsidRPr="006E1507" w14:paraId="7B34E190" w14:textId="77777777" w:rsidTr="009136EC">
        <w:tc>
          <w:tcPr>
            <w:tcW w:w="9360" w:type="dxa"/>
          </w:tcPr>
          <w:p w14:paraId="1E320F4E" w14:textId="117F0870" w:rsidR="008A4650" w:rsidRDefault="008A4650" w:rsidP="00DE5F84">
            <w:pPr>
              <w:pStyle w:val="ListBullet"/>
              <w:contextualSpacing w:val="0"/>
            </w:pPr>
            <w:r w:rsidRPr="008A4650">
              <w:t>PowerPoint and PowerPoint 2019</w:t>
            </w:r>
          </w:p>
          <w:p w14:paraId="51736B81" w14:textId="20A86D27" w:rsidR="008A4650" w:rsidRDefault="008A4650" w:rsidP="00DE5F84">
            <w:pPr>
              <w:pStyle w:val="ListBullet"/>
              <w:contextualSpacing w:val="0"/>
            </w:pPr>
            <w:r w:rsidRPr="008A4650">
              <w:t>Excel and Excel 2019</w:t>
            </w:r>
          </w:p>
          <w:p w14:paraId="787024B7" w14:textId="66A7E92A" w:rsidR="008A4650" w:rsidRDefault="008A4650" w:rsidP="00DE5F84">
            <w:pPr>
              <w:pStyle w:val="ListBullet"/>
              <w:contextualSpacing w:val="0"/>
            </w:pPr>
            <w:r w:rsidRPr="008A4650">
              <w:t>Excel and Excel 2019 Expert</w:t>
            </w:r>
          </w:p>
          <w:p w14:paraId="52A8DD0E" w14:textId="3A063477" w:rsidR="008A4650" w:rsidRDefault="008A4650" w:rsidP="00DE5F84">
            <w:pPr>
              <w:pStyle w:val="ListBullet"/>
              <w:contextualSpacing w:val="0"/>
            </w:pPr>
            <w:r w:rsidRPr="008A4650">
              <w:t>Microsoft Office Word 2016</w:t>
            </w:r>
          </w:p>
          <w:p w14:paraId="1B17897B" w14:textId="0596CF1C" w:rsidR="008A4650" w:rsidRDefault="008A4650" w:rsidP="00DE5F84">
            <w:pPr>
              <w:pStyle w:val="ListBullet"/>
              <w:contextualSpacing w:val="0"/>
            </w:pPr>
            <w:r w:rsidRPr="008A4650">
              <w:t>Word and Word 2019</w:t>
            </w:r>
          </w:p>
          <w:p w14:paraId="05942A69" w14:textId="5ECE9AAC" w:rsidR="008A4650" w:rsidRDefault="008A4650" w:rsidP="00DE5F84">
            <w:pPr>
              <w:pStyle w:val="ListBullet"/>
              <w:contextualSpacing w:val="0"/>
            </w:pPr>
            <w:r w:rsidRPr="008A4650">
              <w:t>Word and Word 2019 Expert</w:t>
            </w:r>
          </w:p>
          <w:p w14:paraId="37109F83" w14:textId="6ED602A8" w:rsidR="008A4650" w:rsidRDefault="008A4650" w:rsidP="00DE5F84">
            <w:pPr>
              <w:pStyle w:val="ListBullet"/>
              <w:contextualSpacing w:val="0"/>
            </w:pPr>
            <w:r w:rsidRPr="008A4650">
              <w:t xml:space="preserve">Microsoft Office Specialist </w:t>
            </w:r>
            <w:r w:rsidR="0084011C">
              <w:t>-</w:t>
            </w:r>
            <w:r w:rsidRPr="008A4650">
              <w:t xml:space="preserve"> Associate</w:t>
            </w:r>
          </w:p>
          <w:p w14:paraId="50E05F61" w14:textId="3BDA5BF5" w:rsidR="008A4650" w:rsidRDefault="008A4650" w:rsidP="00DE5F84">
            <w:pPr>
              <w:pStyle w:val="ListBullet"/>
              <w:contextualSpacing w:val="0"/>
            </w:pPr>
            <w:r w:rsidRPr="008A4650">
              <w:t xml:space="preserve">Microsoft Office </w:t>
            </w:r>
            <w:r w:rsidR="0084011C" w:rsidRPr="0084011C">
              <w:t>Specialist - Expert</w:t>
            </w:r>
          </w:p>
          <w:p w14:paraId="2A0B67E7" w14:textId="43E75EF1" w:rsidR="000254A0" w:rsidRDefault="000254A0" w:rsidP="00DE5F84">
            <w:pPr>
              <w:pStyle w:val="ListBullet"/>
              <w:contextualSpacing w:val="0"/>
            </w:pPr>
            <w:r>
              <w:t xml:space="preserve">2020-21 </w:t>
            </w:r>
            <w:r w:rsidRPr="000254A0">
              <w:t>—</w:t>
            </w:r>
            <w:r>
              <w:t xml:space="preserve"> Subject Prize: Information &amp; Communication Technology (HKDSE Stream)</w:t>
            </w:r>
          </w:p>
          <w:p w14:paraId="2EA58407" w14:textId="6B62029E" w:rsidR="00DE5F84" w:rsidRDefault="00DE5F84" w:rsidP="00DE5F84">
            <w:pPr>
              <w:pStyle w:val="ListBullet"/>
              <w:contextualSpacing w:val="0"/>
            </w:pPr>
            <w:r>
              <w:t>ABRSM Grade 8 Piano</w:t>
            </w:r>
          </w:p>
          <w:p w14:paraId="5933076F" w14:textId="318259A9" w:rsidR="009136EC" w:rsidRDefault="00BB711F" w:rsidP="000254A0">
            <w:pPr>
              <w:pStyle w:val="ListBullet"/>
              <w:contextualSpacing w:val="0"/>
            </w:pPr>
            <w:r>
              <w:t>ABRSM Grade 5 Music Theory</w:t>
            </w:r>
          </w:p>
          <w:p w14:paraId="7F601732" w14:textId="702BA6E2" w:rsidR="009136EC" w:rsidRDefault="009136EC" w:rsidP="000254A0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  <w:p w14:paraId="4562D536" w14:textId="77777777" w:rsidR="009136EC" w:rsidRDefault="009136EC" w:rsidP="000254A0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  <w:p w14:paraId="77F132C0" w14:textId="365A685F" w:rsidR="000254A0" w:rsidRPr="006E1507" w:rsidRDefault="000254A0" w:rsidP="000254A0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</w:tc>
      </w:tr>
    </w:tbl>
    <w:p w14:paraId="02EA67CE" w14:textId="77777777" w:rsidR="00BB711F" w:rsidRDefault="00BB711F" w:rsidP="0062312F">
      <w:pPr>
        <w:pStyle w:val="Heading1"/>
        <w:sectPr w:rsidR="00BB711F" w:rsidSect="004524B9">
          <w:type w:val="continuous"/>
          <w:pgSz w:w="11906" w:h="16838" w:code="9"/>
          <w:pgMar w:top="950" w:right="1440" w:bottom="1080" w:left="1440" w:header="576" w:footer="720" w:gutter="0"/>
          <w:cols w:num="2" w:space="720"/>
          <w:titlePg/>
          <w:docGrid w:linePitch="360"/>
        </w:sectPr>
      </w:pPr>
    </w:p>
    <w:sdt>
      <w:sdtPr>
        <w:alias w:val="Activities:"/>
        <w:tag w:val="Activities:"/>
        <w:id w:val="1223332893"/>
        <w:placeholder>
          <w:docPart w:val="F42EBB36F0C84975803800FEEF2C46C2"/>
        </w:placeholder>
        <w:temporary/>
        <w:showingPlcHdr/>
        <w15:appearance w15:val="hidden"/>
      </w:sdtPr>
      <w:sdtEndPr/>
      <w:sdtContent>
        <w:p w14:paraId="36BE4E38" w14:textId="62BA146C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3DCB8C64" w14:textId="365064D6" w:rsidR="00B51D1B" w:rsidRDefault="00B34647" w:rsidP="00B67353">
      <w:pPr>
        <w:pStyle w:val="ListBullet"/>
      </w:pPr>
      <w:r>
        <w:t>Casual</w:t>
      </w:r>
      <w:r w:rsidR="00B67353">
        <w:t xml:space="preserve"> </w:t>
      </w:r>
      <w:hyperlink r:id="rId12" w:history="1">
        <w:r w:rsidR="00B67353" w:rsidRPr="00B67353">
          <w:rPr>
            <w:rStyle w:val="Hyperlink"/>
          </w:rPr>
          <w:t>speedcuber</w:t>
        </w:r>
      </w:hyperlink>
    </w:p>
    <w:p w14:paraId="69BAA621" w14:textId="2C0BA7A3" w:rsidR="00B67353" w:rsidRDefault="00B67353" w:rsidP="00B67353">
      <w:pPr>
        <w:pStyle w:val="ListBullet"/>
      </w:pPr>
      <w:r>
        <w:t>Casual pianist</w:t>
      </w:r>
    </w:p>
    <w:p w14:paraId="1A08CEC3" w14:textId="7B956357" w:rsidR="009A08FA" w:rsidRDefault="009A08FA" w:rsidP="009A08FA">
      <w:pPr>
        <w:pStyle w:val="Heading1"/>
      </w:pPr>
      <w:r>
        <w:t>Available date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8958"/>
      </w:tblGrid>
      <w:tr w:rsidR="00EA227E" w:rsidRPr="00CF1A49" w14:paraId="18042CCA" w14:textId="77777777" w:rsidTr="00516B05">
        <w:tc>
          <w:tcPr>
            <w:tcW w:w="9290" w:type="dxa"/>
          </w:tcPr>
          <w:p w14:paraId="70DAE15A" w14:textId="4171AE0F" w:rsidR="00EA227E" w:rsidRPr="00CF1A49" w:rsidRDefault="00EA227E" w:rsidP="00516B05">
            <w:pPr>
              <w:contextualSpacing w:val="0"/>
            </w:pPr>
            <w:r>
              <w:t>Immediately</w:t>
            </w:r>
          </w:p>
        </w:tc>
      </w:tr>
    </w:tbl>
    <w:p w14:paraId="631C6A38" w14:textId="4719615F" w:rsidR="006820B0" w:rsidRDefault="006820B0" w:rsidP="006820B0">
      <w:pPr>
        <w:pStyle w:val="Heading1"/>
      </w:pPr>
      <w:r>
        <w:lastRenderedPageBreak/>
        <w:t>Expected salary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8958"/>
      </w:tblGrid>
      <w:tr w:rsidR="006820B0" w:rsidRPr="00CF1A49" w14:paraId="7F398713" w14:textId="77777777" w:rsidTr="00A355DB">
        <w:tc>
          <w:tcPr>
            <w:tcW w:w="9290" w:type="dxa"/>
          </w:tcPr>
          <w:p w14:paraId="5423DF47" w14:textId="67709D93" w:rsidR="006820B0" w:rsidRPr="00CF1A49" w:rsidRDefault="006820B0" w:rsidP="00A355DB">
            <w:pPr>
              <w:contextualSpacing w:val="0"/>
            </w:pPr>
            <w:r>
              <w:t>HKD 1</w:t>
            </w:r>
            <w:r w:rsidR="00776141">
              <w:t>5</w:t>
            </w:r>
            <w:r>
              <w:t>,000 or equivalent</w:t>
            </w:r>
          </w:p>
        </w:tc>
      </w:tr>
    </w:tbl>
    <w:p w14:paraId="38A312FE" w14:textId="77777777" w:rsidR="006820B0" w:rsidRPr="006E1507" w:rsidRDefault="006820B0" w:rsidP="009A08FA"/>
    <w:sectPr w:rsidR="006820B0" w:rsidRPr="006E1507" w:rsidSect="004524B9">
      <w:type w:val="continuous"/>
      <w:pgSz w:w="11906" w:h="16838" w:code="9"/>
      <w:pgMar w:top="950" w:right="1440" w:bottom="108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16090" w14:textId="77777777" w:rsidR="00415311" w:rsidRDefault="00415311" w:rsidP="0068194B">
      <w:r>
        <w:separator/>
      </w:r>
    </w:p>
    <w:p w14:paraId="58C24E3A" w14:textId="77777777" w:rsidR="00415311" w:rsidRDefault="00415311"/>
    <w:p w14:paraId="313FDFB6" w14:textId="77777777" w:rsidR="00415311" w:rsidRDefault="00415311"/>
  </w:endnote>
  <w:endnote w:type="continuationSeparator" w:id="0">
    <w:p w14:paraId="20788A91" w14:textId="77777777" w:rsidR="00415311" w:rsidRDefault="00415311" w:rsidP="0068194B">
      <w:r>
        <w:continuationSeparator/>
      </w:r>
    </w:p>
    <w:p w14:paraId="4B68A4FB" w14:textId="77777777" w:rsidR="00415311" w:rsidRDefault="00415311"/>
    <w:p w14:paraId="088E15E4" w14:textId="77777777" w:rsidR="00415311" w:rsidRDefault="004153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99423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CDCA92" w14:textId="5862DDD1" w:rsidR="009A08FA" w:rsidRDefault="009A08F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CB4F5D" w14:textId="63083B0A" w:rsidR="002B2958" w:rsidRDefault="002B2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3868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1C13BE" w14:textId="65D32BEC" w:rsidR="009A08FA" w:rsidRDefault="009A08F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C1FCB3" w14:textId="77777777" w:rsidR="009A08FA" w:rsidRDefault="009A0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7A0A8" w14:textId="77777777" w:rsidR="00415311" w:rsidRDefault="00415311" w:rsidP="0068194B">
      <w:r>
        <w:separator/>
      </w:r>
    </w:p>
    <w:p w14:paraId="431B58B3" w14:textId="77777777" w:rsidR="00415311" w:rsidRDefault="00415311"/>
    <w:p w14:paraId="0B2694AF" w14:textId="77777777" w:rsidR="00415311" w:rsidRDefault="00415311"/>
  </w:footnote>
  <w:footnote w:type="continuationSeparator" w:id="0">
    <w:p w14:paraId="6B1C8CCB" w14:textId="77777777" w:rsidR="00415311" w:rsidRDefault="00415311" w:rsidP="0068194B">
      <w:r>
        <w:continuationSeparator/>
      </w:r>
    </w:p>
    <w:p w14:paraId="41523824" w14:textId="77777777" w:rsidR="00415311" w:rsidRDefault="00415311"/>
    <w:p w14:paraId="0A40823E" w14:textId="77777777" w:rsidR="00415311" w:rsidRDefault="004153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929C2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E39ECB0" wp14:editId="2F39DFD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C09D67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99450240">
    <w:abstractNumId w:val="9"/>
  </w:num>
  <w:num w:numId="2" w16cid:durableId="509569263">
    <w:abstractNumId w:val="8"/>
  </w:num>
  <w:num w:numId="3" w16cid:durableId="303240038">
    <w:abstractNumId w:val="7"/>
  </w:num>
  <w:num w:numId="4" w16cid:durableId="916986355">
    <w:abstractNumId w:val="6"/>
  </w:num>
  <w:num w:numId="5" w16cid:durableId="891309568">
    <w:abstractNumId w:val="10"/>
  </w:num>
  <w:num w:numId="6" w16cid:durableId="49426747">
    <w:abstractNumId w:val="3"/>
  </w:num>
  <w:num w:numId="7" w16cid:durableId="1003163419">
    <w:abstractNumId w:val="11"/>
  </w:num>
  <w:num w:numId="8" w16cid:durableId="1306396016">
    <w:abstractNumId w:val="2"/>
  </w:num>
  <w:num w:numId="9" w16cid:durableId="2094694046">
    <w:abstractNumId w:val="12"/>
  </w:num>
  <w:num w:numId="10" w16cid:durableId="725908277">
    <w:abstractNumId w:val="5"/>
  </w:num>
  <w:num w:numId="11" w16cid:durableId="1110665095">
    <w:abstractNumId w:val="4"/>
  </w:num>
  <w:num w:numId="12" w16cid:durableId="1583298189">
    <w:abstractNumId w:val="1"/>
  </w:num>
  <w:num w:numId="13" w16cid:durableId="68786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F5"/>
    <w:rsid w:val="000001EF"/>
    <w:rsid w:val="000064DB"/>
    <w:rsid w:val="00007322"/>
    <w:rsid w:val="00007728"/>
    <w:rsid w:val="00017851"/>
    <w:rsid w:val="00024584"/>
    <w:rsid w:val="00024730"/>
    <w:rsid w:val="000254A0"/>
    <w:rsid w:val="00055E95"/>
    <w:rsid w:val="00060742"/>
    <w:rsid w:val="0007021F"/>
    <w:rsid w:val="000B2BA5"/>
    <w:rsid w:val="000D73CC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A5017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C418B"/>
    <w:rsid w:val="003C6272"/>
    <w:rsid w:val="003D380F"/>
    <w:rsid w:val="003E160D"/>
    <w:rsid w:val="003F1D5F"/>
    <w:rsid w:val="00405128"/>
    <w:rsid w:val="00406CFF"/>
    <w:rsid w:val="00415311"/>
    <w:rsid w:val="00416B25"/>
    <w:rsid w:val="00420592"/>
    <w:rsid w:val="004319E0"/>
    <w:rsid w:val="00437E8C"/>
    <w:rsid w:val="00440225"/>
    <w:rsid w:val="004524B9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7F"/>
    <w:rsid w:val="004B6AD0"/>
    <w:rsid w:val="004C2D5D"/>
    <w:rsid w:val="004C33E1"/>
    <w:rsid w:val="004E01EB"/>
    <w:rsid w:val="004E2794"/>
    <w:rsid w:val="004F70D6"/>
    <w:rsid w:val="00510392"/>
    <w:rsid w:val="00513E2A"/>
    <w:rsid w:val="00532023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12097"/>
    <w:rsid w:val="0062312F"/>
    <w:rsid w:val="00625F2C"/>
    <w:rsid w:val="006618E9"/>
    <w:rsid w:val="0068194B"/>
    <w:rsid w:val="006820B0"/>
    <w:rsid w:val="00692703"/>
    <w:rsid w:val="006A1962"/>
    <w:rsid w:val="006B5D48"/>
    <w:rsid w:val="006B7D7B"/>
    <w:rsid w:val="006C1A5E"/>
    <w:rsid w:val="006E1507"/>
    <w:rsid w:val="00704DF5"/>
    <w:rsid w:val="00712D8B"/>
    <w:rsid w:val="007144D9"/>
    <w:rsid w:val="007273B7"/>
    <w:rsid w:val="00733E0A"/>
    <w:rsid w:val="00734EE9"/>
    <w:rsid w:val="0074403D"/>
    <w:rsid w:val="00746D44"/>
    <w:rsid w:val="007538DC"/>
    <w:rsid w:val="00757803"/>
    <w:rsid w:val="00776141"/>
    <w:rsid w:val="0079206B"/>
    <w:rsid w:val="00796076"/>
    <w:rsid w:val="007B2599"/>
    <w:rsid w:val="007C0566"/>
    <w:rsid w:val="007C606B"/>
    <w:rsid w:val="007D4794"/>
    <w:rsid w:val="007E6A61"/>
    <w:rsid w:val="007F0477"/>
    <w:rsid w:val="00801140"/>
    <w:rsid w:val="00803404"/>
    <w:rsid w:val="00804A29"/>
    <w:rsid w:val="00820AF2"/>
    <w:rsid w:val="00834955"/>
    <w:rsid w:val="0084011C"/>
    <w:rsid w:val="00855B59"/>
    <w:rsid w:val="00860461"/>
    <w:rsid w:val="008647F0"/>
    <w:rsid w:val="0086487C"/>
    <w:rsid w:val="00870B20"/>
    <w:rsid w:val="00880068"/>
    <w:rsid w:val="008829F8"/>
    <w:rsid w:val="00885897"/>
    <w:rsid w:val="008A4650"/>
    <w:rsid w:val="008A6538"/>
    <w:rsid w:val="008C7056"/>
    <w:rsid w:val="008F3B14"/>
    <w:rsid w:val="00901899"/>
    <w:rsid w:val="0090344B"/>
    <w:rsid w:val="00905715"/>
    <w:rsid w:val="0091321E"/>
    <w:rsid w:val="009136EC"/>
    <w:rsid w:val="00913946"/>
    <w:rsid w:val="0092726B"/>
    <w:rsid w:val="0093415B"/>
    <w:rsid w:val="009361BA"/>
    <w:rsid w:val="00944F78"/>
    <w:rsid w:val="009510E7"/>
    <w:rsid w:val="00952C89"/>
    <w:rsid w:val="009571D8"/>
    <w:rsid w:val="009650EA"/>
    <w:rsid w:val="0097790C"/>
    <w:rsid w:val="0098506E"/>
    <w:rsid w:val="00990539"/>
    <w:rsid w:val="009A08FA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114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34647"/>
    <w:rsid w:val="00B50F99"/>
    <w:rsid w:val="00B51D1B"/>
    <w:rsid w:val="00B540F4"/>
    <w:rsid w:val="00B60FD0"/>
    <w:rsid w:val="00B622DF"/>
    <w:rsid w:val="00B6332A"/>
    <w:rsid w:val="00B67353"/>
    <w:rsid w:val="00B81760"/>
    <w:rsid w:val="00B8494C"/>
    <w:rsid w:val="00BA1546"/>
    <w:rsid w:val="00BB4E51"/>
    <w:rsid w:val="00BB711F"/>
    <w:rsid w:val="00BD431F"/>
    <w:rsid w:val="00BE423E"/>
    <w:rsid w:val="00BF61AC"/>
    <w:rsid w:val="00C22C07"/>
    <w:rsid w:val="00C47FA6"/>
    <w:rsid w:val="00C57FC6"/>
    <w:rsid w:val="00C66A7D"/>
    <w:rsid w:val="00C746DB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17253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5F84"/>
    <w:rsid w:val="00DE6534"/>
    <w:rsid w:val="00DF0E77"/>
    <w:rsid w:val="00DF4D6C"/>
    <w:rsid w:val="00E01923"/>
    <w:rsid w:val="00E14498"/>
    <w:rsid w:val="00E2397A"/>
    <w:rsid w:val="00E254DB"/>
    <w:rsid w:val="00E300FC"/>
    <w:rsid w:val="00E362DB"/>
    <w:rsid w:val="00E5632B"/>
    <w:rsid w:val="00E57081"/>
    <w:rsid w:val="00E6455B"/>
    <w:rsid w:val="00E70240"/>
    <w:rsid w:val="00E71E6B"/>
    <w:rsid w:val="00E81CC5"/>
    <w:rsid w:val="00E85A87"/>
    <w:rsid w:val="00E85B4A"/>
    <w:rsid w:val="00E9528E"/>
    <w:rsid w:val="00EA227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  <w:rsid w:val="00FE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C3F28"/>
  <w15:chartTrackingRefBased/>
  <w15:docId w15:val="{BA270882-5BD3-4FD7-871D-84A0DE53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017851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017851"/>
  </w:style>
  <w:style w:type="character" w:customStyle="1" w:styleId="vanity-namedisplay-name">
    <w:name w:val="vanity-name__display-name"/>
    <w:basedOn w:val="DefaultParagraphFont"/>
    <w:rsid w:val="00017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imothychoi200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innam.choi@gmail.com" TargetMode="External"/><Relationship Id="rId12" Type="http://schemas.openxmlformats.org/officeDocument/2006/relationships/hyperlink" Target="https://en.wikipedia.org/wiki/Speedcub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mothy%20Choi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2EC73C527D46D38A22A3C5514D4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70CCD-0A69-48A9-B227-89CAB0B454FA}"/>
      </w:docPartPr>
      <w:docPartBody>
        <w:p w:rsidR="002241FF" w:rsidRDefault="00D727E3">
          <w:pPr>
            <w:pStyle w:val="B32EC73C527D46D38A22A3C5514D415B"/>
          </w:pPr>
          <w:r w:rsidRPr="00CF1A49">
            <w:t>·</w:t>
          </w:r>
        </w:p>
      </w:docPartBody>
    </w:docPart>
    <w:docPart>
      <w:docPartPr>
        <w:name w:val="0AA4A25275324218909DABC0AA928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EB842-26FA-48FB-80CB-7B61649D525E}"/>
      </w:docPartPr>
      <w:docPartBody>
        <w:p w:rsidR="002241FF" w:rsidRDefault="00D727E3">
          <w:pPr>
            <w:pStyle w:val="0AA4A25275324218909DABC0AA928199"/>
          </w:pPr>
          <w:r w:rsidRPr="00CF1A49">
            <w:t>·</w:t>
          </w:r>
        </w:p>
      </w:docPartBody>
    </w:docPart>
    <w:docPart>
      <w:docPartPr>
        <w:name w:val="86045E5F5F164A5CBD572AB73E124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A59AC-650E-48B4-AAEA-F12EAFC2D1FE}"/>
      </w:docPartPr>
      <w:docPartBody>
        <w:p w:rsidR="002241FF" w:rsidRDefault="00D727E3">
          <w:pPr>
            <w:pStyle w:val="86045E5F5F164A5CBD572AB73E124CF2"/>
          </w:pPr>
          <w:r w:rsidRPr="00CF1A49">
            <w:t>Education</w:t>
          </w:r>
        </w:p>
      </w:docPartBody>
    </w:docPart>
    <w:docPart>
      <w:docPartPr>
        <w:name w:val="F42EBB36F0C84975803800FEEF2C4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39D7F-6D84-4C23-A437-7748B35B04D6}"/>
      </w:docPartPr>
      <w:docPartBody>
        <w:p w:rsidR="002241FF" w:rsidRDefault="00D727E3">
          <w:pPr>
            <w:pStyle w:val="F42EBB36F0C84975803800FEEF2C46C2"/>
          </w:pPr>
          <w:r w:rsidRPr="00CF1A49">
            <w:t>Activities</w:t>
          </w:r>
        </w:p>
      </w:docPartBody>
    </w:docPart>
    <w:docPart>
      <w:docPartPr>
        <w:name w:val="602EDBAF88B44DD193C0810C05F6E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DCEDD-C5C0-4B4D-A577-D5B667813CDB}"/>
      </w:docPartPr>
      <w:docPartBody>
        <w:p w:rsidR="00C6680A" w:rsidRDefault="00C26996" w:rsidP="00C26996">
          <w:pPr>
            <w:pStyle w:val="602EDBAF88B44DD193C0810C05F6E5C8"/>
          </w:pPr>
          <w:r w:rsidRPr="00CF1A4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6"/>
    <w:rsid w:val="002241FF"/>
    <w:rsid w:val="0028144D"/>
    <w:rsid w:val="004D5FB3"/>
    <w:rsid w:val="006D68B6"/>
    <w:rsid w:val="00887D82"/>
    <w:rsid w:val="00A46182"/>
    <w:rsid w:val="00C26996"/>
    <w:rsid w:val="00C6680A"/>
    <w:rsid w:val="00CC7896"/>
    <w:rsid w:val="00D25967"/>
    <w:rsid w:val="00D65883"/>
    <w:rsid w:val="00D727E3"/>
    <w:rsid w:val="00E77524"/>
    <w:rsid w:val="00E938DA"/>
    <w:rsid w:val="00FC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B32EC73C527D46D38A22A3C5514D415B">
    <w:name w:val="B32EC73C527D46D38A22A3C5514D415B"/>
  </w:style>
  <w:style w:type="paragraph" w:customStyle="1" w:styleId="0AA4A25275324218909DABC0AA928199">
    <w:name w:val="0AA4A25275324218909DABC0AA928199"/>
  </w:style>
  <w:style w:type="character" w:styleId="SubtleReference">
    <w:name w:val="Subtle Reference"/>
    <w:basedOn w:val="DefaultParagraphFont"/>
    <w:uiPriority w:val="10"/>
    <w:qFormat/>
    <w:rsid w:val="00C26996"/>
    <w:rPr>
      <w:b/>
      <w:caps w:val="0"/>
      <w:smallCaps/>
      <w:color w:val="595959" w:themeColor="text1" w:themeTint="A6"/>
    </w:rPr>
  </w:style>
  <w:style w:type="paragraph" w:customStyle="1" w:styleId="86045E5F5F164A5CBD572AB73E124CF2">
    <w:name w:val="86045E5F5F164A5CBD572AB73E124CF2"/>
  </w:style>
  <w:style w:type="paragraph" w:customStyle="1" w:styleId="F42EBB36F0C84975803800FEEF2C46C2">
    <w:name w:val="F42EBB36F0C84975803800FEEF2C46C2"/>
  </w:style>
  <w:style w:type="paragraph" w:customStyle="1" w:styleId="602EDBAF88B44DD193C0810C05F6E5C8">
    <w:name w:val="602EDBAF88B44DD193C0810C05F6E5C8"/>
    <w:rsid w:val="00C269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1339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Choi</dc:creator>
  <cp:keywords/>
  <dc:description/>
  <cp:lastModifiedBy>MS4A09 蔡天楠 CHOI Tin Nam</cp:lastModifiedBy>
  <cp:revision>19</cp:revision>
  <dcterms:created xsi:type="dcterms:W3CDTF">2021-07-25T09:24:00Z</dcterms:created>
  <dcterms:modified xsi:type="dcterms:W3CDTF">2022-05-14T10:17:00Z</dcterms:modified>
  <cp:category/>
</cp:coreProperties>
</file>