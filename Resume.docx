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026"/>
      </w:tblGrid>
      <w:tr w:rsidR="00692703" w:rsidRPr="00CF1A49" w14:paraId="381B1799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409FB2EE" w14:textId="6C9BC712" w:rsidR="00692703" w:rsidRPr="00CF1A49" w:rsidRDefault="00704DF5" w:rsidP="00913946">
            <w:pPr>
              <w:pStyle w:val="Title"/>
            </w:pPr>
            <w:r>
              <w:t>Timothy</w:t>
            </w:r>
            <w:r w:rsidR="00692703" w:rsidRPr="00CF1A49">
              <w:t xml:space="preserve"> </w:t>
            </w:r>
            <w:r>
              <w:rPr>
                <w:rStyle w:val="IntenseEmphasis"/>
              </w:rPr>
              <w:t>Choi</w:t>
            </w:r>
          </w:p>
          <w:p w14:paraId="49A0302C" w14:textId="1F93682D" w:rsidR="00692703" w:rsidRPr="00CF1A49" w:rsidRDefault="009136EC" w:rsidP="00913946">
            <w:pPr>
              <w:pStyle w:val="ContactInfo"/>
              <w:contextualSpacing w:val="0"/>
            </w:pPr>
            <w:r>
              <w:t>Flat H, 5/F, Block 7, Metro City Phase II, Tseung Kwan O</w:t>
            </w:r>
            <w:r w:rsidR="00017851">
              <w:t>, Sai Kung, Hong Kong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B32EC73C527D46D38A22A3C5514D415B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+852 55979391</w:t>
            </w:r>
          </w:p>
          <w:p w14:paraId="2164EE6A" w14:textId="32C50B59" w:rsidR="00692703" w:rsidRPr="00CF1A49" w:rsidRDefault="004F70D6" w:rsidP="00913946">
            <w:pPr>
              <w:pStyle w:val="ContactInfoEmphasis"/>
              <w:contextualSpacing w:val="0"/>
            </w:pPr>
            <w:hyperlink r:id="rId7" w:history="1">
              <w:r w:rsidR="00017851" w:rsidRPr="0048500F">
                <w:rPr>
                  <w:rStyle w:val="Hyperlink"/>
                </w:rPr>
                <w:t>tinnam.choi@gmail.com</w:t>
              </w:r>
            </w:hyperlink>
            <w:r w:rsidR="00017851">
              <w:t xml:space="preserve"> </w:t>
            </w:r>
            <w:sdt>
              <w:sdtPr>
                <w:alias w:val="Divider dot:"/>
                <w:tag w:val="Divider dot:"/>
                <w:id w:val="2000459528"/>
                <w:placeholder>
                  <w:docPart w:val="0AA4A25275324218909DABC0AA928199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hyperlink r:id="rId8" w:history="1">
              <w:r w:rsidR="00990539" w:rsidRPr="00991EF3">
                <w:rPr>
                  <w:rStyle w:val="Hyperlink"/>
                </w:rPr>
                <w:t>https://www.linkedin.com/in/timothychoi2004</w:t>
              </w:r>
            </w:hyperlink>
          </w:p>
        </w:tc>
      </w:tr>
      <w:tr w:rsidR="009571D8" w:rsidRPr="00CF1A49" w14:paraId="7C901EC8" w14:textId="77777777" w:rsidTr="00692703">
        <w:tc>
          <w:tcPr>
            <w:tcW w:w="9360" w:type="dxa"/>
            <w:tcMar>
              <w:top w:w="432" w:type="dxa"/>
            </w:tcMar>
          </w:tcPr>
          <w:p w14:paraId="0265202D" w14:textId="6A534FE8" w:rsidR="001755A8" w:rsidRPr="00CF1A49" w:rsidRDefault="00990539" w:rsidP="00880068">
            <w:pPr>
              <w:contextualSpacing w:val="0"/>
              <w:jc w:val="both"/>
            </w:pPr>
            <w:r>
              <w:t>I am a 2021 HKDSE graduate</w:t>
            </w:r>
            <w:r w:rsidR="009A08FA">
              <w:t xml:space="preserve"> looking forward to</w:t>
            </w:r>
            <w:r>
              <w:t xml:space="preserve"> </w:t>
            </w:r>
            <w:r w:rsidR="009A08FA">
              <w:t>gaining</w:t>
            </w:r>
            <w:r>
              <w:t xml:space="preserve"> some work experience in computer science or information technology-related career field</w:t>
            </w:r>
            <w:r w:rsidR="009A08FA">
              <w:t>s</w:t>
            </w:r>
            <w:r>
              <w:t xml:space="preserve">. </w:t>
            </w:r>
            <w:r w:rsidR="00B67353">
              <w:t>I have multiple Microsoft-approved certificates as a proof of proficiency in Microsoft Word, Excel</w:t>
            </w:r>
            <w:r w:rsidR="00880068">
              <w:t xml:space="preserve">, </w:t>
            </w:r>
            <w:r w:rsidR="00B67353">
              <w:t xml:space="preserve">and PowerPoint. </w:t>
            </w:r>
            <w:r w:rsidR="009A08FA">
              <w:t xml:space="preserve">I am also fluent in the English language as displayed by my grade of 5* in the reading component. </w:t>
            </w:r>
          </w:p>
        </w:tc>
      </w:tr>
    </w:tbl>
    <w:p w14:paraId="3FF9E6F4" w14:textId="44338A44" w:rsidR="004E01EB" w:rsidRPr="00CF1A49" w:rsidRDefault="004F70D6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FAB334CB4BA242308AB1727B310BA3EF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8958"/>
      </w:tblGrid>
      <w:tr w:rsidR="001D0BF1" w:rsidRPr="00CF1A49" w14:paraId="0DDCCE69" w14:textId="77777777" w:rsidTr="00704DF5">
        <w:tc>
          <w:tcPr>
            <w:tcW w:w="9290" w:type="dxa"/>
          </w:tcPr>
          <w:p w14:paraId="6E21483A" w14:textId="3012DB81" w:rsidR="001E3120" w:rsidRPr="00CF1A49" w:rsidRDefault="00704DF5" w:rsidP="001D0BF1">
            <w:pPr>
              <w:contextualSpacing w:val="0"/>
            </w:pPr>
            <w:bookmarkStart w:id="0" w:name="_Hlk79129360"/>
            <w:r>
              <w:t>None</w:t>
            </w:r>
          </w:p>
        </w:tc>
      </w:tr>
    </w:tbl>
    <w:bookmarkEnd w:id="0" w:displacedByCustomXml="next"/>
    <w:sdt>
      <w:sdtPr>
        <w:alias w:val="Education:"/>
        <w:tag w:val="Education:"/>
        <w:id w:val="-1908763273"/>
        <w:placeholder>
          <w:docPart w:val="86045E5F5F164A5CBD572AB73E124CF2"/>
        </w:placeholder>
        <w:temporary/>
        <w:showingPlcHdr/>
        <w15:appearance w15:val="hidden"/>
      </w:sdtPr>
      <w:sdtEndPr/>
      <w:sdtContent>
        <w:p w14:paraId="3DD71FE6" w14:textId="0236E8F4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8958"/>
      </w:tblGrid>
      <w:tr w:rsidR="001D0BF1" w:rsidRPr="00CF1A49" w14:paraId="4864F993" w14:textId="77777777" w:rsidTr="00704DF5">
        <w:tc>
          <w:tcPr>
            <w:tcW w:w="9290" w:type="dxa"/>
          </w:tcPr>
          <w:p w14:paraId="00EF7E5E" w14:textId="3E739760" w:rsidR="001D0BF1" w:rsidRPr="00CF1A49" w:rsidRDefault="00704DF5" w:rsidP="001D0BF1">
            <w:pPr>
              <w:pStyle w:val="Heading3"/>
              <w:contextualSpacing w:val="0"/>
              <w:outlineLvl w:val="2"/>
            </w:pPr>
            <w:r>
              <w:t>July</w:t>
            </w:r>
            <w:r w:rsidR="001D0BF1" w:rsidRPr="00CF1A49">
              <w:t xml:space="preserve"> </w:t>
            </w:r>
            <w:r>
              <w:t>2021</w:t>
            </w:r>
          </w:p>
          <w:p w14:paraId="7ECF9E62" w14:textId="7DF0B6DB" w:rsidR="001D0BF1" w:rsidRPr="00CF1A49" w:rsidRDefault="00704DF5" w:rsidP="001D0BF1">
            <w:pPr>
              <w:pStyle w:val="Heading2"/>
              <w:contextualSpacing w:val="0"/>
              <w:outlineLvl w:val="1"/>
            </w:pPr>
            <w:r>
              <w:t>HKDSE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HKCCCU Logos Academy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23"/>
              <w:gridCol w:w="4159"/>
            </w:tblGrid>
            <w:tr w:rsidR="00704DF5" w14:paraId="03CC0E3F" w14:textId="77777777" w:rsidTr="00704DF5">
              <w:tc>
                <w:tcPr>
                  <w:tcW w:w="4357" w:type="dxa"/>
                </w:tcPr>
                <w:p w14:paraId="1790D6A0" w14:textId="23C4A540" w:rsidR="00704DF5" w:rsidRDefault="00704DF5" w:rsidP="007538DC">
                  <w:r>
                    <w:t>Chinese</w:t>
                  </w:r>
                  <w:r w:rsidR="00DE5F84">
                    <w:t xml:space="preserve"> Language</w:t>
                  </w:r>
                </w:p>
              </w:tc>
              <w:tc>
                <w:tcPr>
                  <w:tcW w:w="4357" w:type="dxa"/>
                </w:tcPr>
                <w:p w14:paraId="2A867891" w14:textId="5BD2490D" w:rsidR="00704DF5" w:rsidRDefault="00704DF5" w:rsidP="007538DC">
                  <w:r>
                    <w:t>1</w:t>
                  </w:r>
                </w:p>
              </w:tc>
            </w:tr>
            <w:tr w:rsidR="00704DF5" w14:paraId="184EA843" w14:textId="77777777" w:rsidTr="00704DF5">
              <w:tc>
                <w:tcPr>
                  <w:tcW w:w="4357" w:type="dxa"/>
                </w:tcPr>
                <w:p w14:paraId="464B49DF" w14:textId="1EC9297E" w:rsidR="00704DF5" w:rsidRDefault="00704DF5" w:rsidP="007538DC">
                  <w:r>
                    <w:t>English</w:t>
                  </w:r>
                  <w:r w:rsidR="00DE5F84">
                    <w:t xml:space="preserve"> Language</w:t>
                  </w:r>
                </w:p>
              </w:tc>
              <w:tc>
                <w:tcPr>
                  <w:tcW w:w="4357" w:type="dxa"/>
                </w:tcPr>
                <w:p w14:paraId="515DD8B0" w14:textId="0E32F80D" w:rsidR="00704DF5" w:rsidRDefault="00704DF5" w:rsidP="007538DC">
                  <w:r>
                    <w:t>4</w:t>
                  </w:r>
                </w:p>
              </w:tc>
            </w:tr>
            <w:tr w:rsidR="00704DF5" w14:paraId="02C362BD" w14:textId="77777777" w:rsidTr="00704DF5">
              <w:tc>
                <w:tcPr>
                  <w:tcW w:w="4357" w:type="dxa"/>
                </w:tcPr>
                <w:p w14:paraId="1C99E164" w14:textId="01D89F2F" w:rsidR="00704DF5" w:rsidRDefault="00704DF5" w:rsidP="007538DC">
                  <w:r>
                    <w:t>Math</w:t>
                  </w:r>
                  <w:r w:rsidR="00DE5F84">
                    <w:t>ematics</w:t>
                  </w:r>
                </w:p>
              </w:tc>
              <w:tc>
                <w:tcPr>
                  <w:tcW w:w="4357" w:type="dxa"/>
                </w:tcPr>
                <w:p w14:paraId="56688501" w14:textId="6E5F80B9" w:rsidR="00704DF5" w:rsidRDefault="00DE5F84" w:rsidP="007538DC">
                  <w:r>
                    <w:t>4</w:t>
                  </w:r>
                </w:p>
              </w:tc>
            </w:tr>
            <w:tr w:rsidR="00704DF5" w14:paraId="5D0BD811" w14:textId="77777777" w:rsidTr="00704DF5">
              <w:tc>
                <w:tcPr>
                  <w:tcW w:w="4357" w:type="dxa"/>
                </w:tcPr>
                <w:p w14:paraId="1CAFAB4D" w14:textId="318F1A87" w:rsidR="00704DF5" w:rsidRDefault="00DE5F84" w:rsidP="007538DC">
                  <w:r>
                    <w:t>Liberal Studies</w:t>
                  </w:r>
                </w:p>
              </w:tc>
              <w:tc>
                <w:tcPr>
                  <w:tcW w:w="4357" w:type="dxa"/>
                </w:tcPr>
                <w:p w14:paraId="1A4B7D1F" w14:textId="59F97FB0" w:rsidR="00704DF5" w:rsidRDefault="00DE5F84" w:rsidP="007538DC">
                  <w:r>
                    <w:t>2</w:t>
                  </w:r>
                </w:p>
              </w:tc>
            </w:tr>
            <w:tr w:rsidR="00704DF5" w14:paraId="386008B7" w14:textId="77777777" w:rsidTr="00704DF5">
              <w:tc>
                <w:tcPr>
                  <w:tcW w:w="4357" w:type="dxa"/>
                </w:tcPr>
                <w:p w14:paraId="2A6CDACB" w14:textId="392CE312" w:rsidR="00704DF5" w:rsidRDefault="00DE5F84" w:rsidP="007538DC">
                  <w:r>
                    <w:t>Biology</w:t>
                  </w:r>
                </w:p>
              </w:tc>
              <w:tc>
                <w:tcPr>
                  <w:tcW w:w="4357" w:type="dxa"/>
                </w:tcPr>
                <w:p w14:paraId="2D1276B0" w14:textId="0A0FEFC0" w:rsidR="00704DF5" w:rsidRDefault="00DE5F84" w:rsidP="007538DC">
                  <w:r>
                    <w:t>4</w:t>
                  </w:r>
                </w:p>
              </w:tc>
            </w:tr>
            <w:tr w:rsidR="00704DF5" w14:paraId="58BB31BB" w14:textId="77777777" w:rsidTr="00704DF5">
              <w:tc>
                <w:tcPr>
                  <w:tcW w:w="4357" w:type="dxa"/>
                </w:tcPr>
                <w:p w14:paraId="573B38F5" w14:textId="069CB3A0" w:rsidR="00704DF5" w:rsidRDefault="00DE5F84" w:rsidP="007538DC">
                  <w:r>
                    <w:t>Information and Communication Technology</w:t>
                  </w:r>
                </w:p>
              </w:tc>
              <w:tc>
                <w:tcPr>
                  <w:tcW w:w="4357" w:type="dxa"/>
                </w:tcPr>
                <w:p w14:paraId="1604FF19" w14:textId="44A3BB6B" w:rsidR="00704DF5" w:rsidRDefault="00DE5F84" w:rsidP="007538DC">
                  <w:r>
                    <w:t>5</w:t>
                  </w:r>
                </w:p>
              </w:tc>
            </w:tr>
            <w:tr w:rsidR="00704DF5" w14:paraId="0B9F2BA3" w14:textId="77777777" w:rsidTr="00704DF5">
              <w:tc>
                <w:tcPr>
                  <w:tcW w:w="4357" w:type="dxa"/>
                </w:tcPr>
                <w:p w14:paraId="206FAFFF" w14:textId="25ABFC0B" w:rsidR="00704DF5" w:rsidRDefault="00DE5F84" w:rsidP="007538DC">
                  <w:r>
                    <w:t>Physics</w:t>
                  </w:r>
                </w:p>
              </w:tc>
              <w:tc>
                <w:tcPr>
                  <w:tcW w:w="4357" w:type="dxa"/>
                </w:tcPr>
                <w:p w14:paraId="77BF940A" w14:textId="51F0F8E1" w:rsidR="00704DF5" w:rsidRDefault="00DE5F84" w:rsidP="007538DC">
                  <w:r>
                    <w:t>4</w:t>
                  </w:r>
                </w:p>
              </w:tc>
            </w:tr>
          </w:tbl>
          <w:p w14:paraId="7DFC0551" w14:textId="1BC456CA" w:rsidR="007538DC" w:rsidRPr="00CF1A49" w:rsidRDefault="007538DC" w:rsidP="007538DC">
            <w:pPr>
              <w:contextualSpacing w:val="0"/>
            </w:pPr>
          </w:p>
        </w:tc>
      </w:tr>
    </w:tbl>
    <w:p w14:paraId="5DE4C13F" w14:textId="15165FE1" w:rsidR="00486277" w:rsidRPr="00CF1A49" w:rsidRDefault="00DF0E77" w:rsidP="00486277">
      <w:pPr>
        <w:pStyle w:val="Heading1"/>
      </w:pPr>
      <w:r>
        <w:t>Certificates and Prizes</w:t>
      </w:r>
    </w:p>
    <w:p w14:paraId="3837E44A" w14:textId="77777777" w:rsidR="00BB711F" w:rsidRDefault="00BB711F" w:rsidP="00BB711F">
      <w:pPr>
        <w:pStyle w:val="ListBullet"/>
        <w:sectPr w:rsidR="00BB711F" w:rsidSect="00DF0E77">
          <w:footerReference w:type="default" r:id="rId9"/>
          <w:headerReference w:type="first" r:id="rId10"/>
          <w:footerReference w:type="first" r:id="rId11"/>
          <w:pgSz w:w="11906" w:h="16838" w:code="9"/>
          <w:pgMar w:top="950" w:right="1440" w:bottom="1080" w:left="1440" w:header="576" w:footer="720" w:gutter="0"/>
          <w:cols w:space="720"/>
          <w:titlePg/>
          <w:docGrid w:linePitch="360"/>
        </w:sectPr>
      </w:pP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153"/>
      </w:tblGrid>
      <w:tr w:rsidR="00DE5F84" w:rsidRPr="006E1507" w14:paraId="7B34E190" w14:textId="77777777" w:rsidTr="009136EC">
        <w:tc>
          <w:tcPr>
            <w:tcW w:w="9360" w:type="dxa"/>
          </w:tcPr>
          <w:p w14:paraId="1E320F4E" w14:textId="117F0870" w:rsidR="008A4650" w:rsidRDefault="008A4650" w:rsidP="00DE5F84">
            <w:pPr>
              <w:pStyle w:val="ListBullet"/>
              <w:contextualSpacing w:val="0"/>
            </w:pPr>
            <w:r w:rsidRPr="008A4650">
              <w:t>PowerPoint and PowerPoint 2019</w:t>
            </w:r>
          </w:p>
          <w:p w14:paraId="51736B81" w14:textId="20A86D27" w:rsidR="008A4650" w:rsidRDefault="008A4650" w:rsidP="00DE5F84">
            <w:pPr>
              <w:pStyle w:val="ListBullet"/>
              <w:contextualSpacing w:val="0"/>
            </w:pPr>
            <w:r w:rsidRPr="008A4650">
              <w:t>Excel and Excel 2019</w:t>
            </w:r>
          </w:p>
          <w:p w14:paraId="787024B7" w14:textId="66A7E92A" w:rsidR="008A4650" w:rsidRDefault="008A4650" w:rsidP="00DE5F84">
            <w:pPr>
              <w:pStyle w:val="ListBullet"/>
              <w:contextualSpacing w:val="0"/>
            </w:pPr>
            <w:r w:rsidRPr="008A4650">
              <w:t>Excel and Excel 2019 Expert</w:t>
            </w:r>
          </w:p>
          <w:p w14:paraId="52A8DD0E" w14:textId="3A063477" w:rsidR="008A4650" w:rsidRDefault="008A4650" w:rsidP="00DE5F84">
            <w:pPr>
              <w:pStyle w:val="ListBullet"/>
              <w:contextualSpacing w:val="0"/>
            </w:pPr>
            <w:r w:rsidRPr="008A4650">
              <w:t>Microsoft Office Word 2016</w:t>
            </w:r>
          </w:p>
          <w:p w14:paraId="1B17897B" w14:textId="0596CF1C" w:rsidR="008A4650" w:rsidRDefault="008A4650" w:rsidP="00DE5F84">
            <w:pPr>
              <w:pStyle w:val="ListBullet"/>
              <w:contextualSpacing w:val="0"/>
            </w:pPr>
            <w:r w:rsidRPr="008A4650">
              <w:t>Word and Word 2019</w:t>
            </w:r>
          </w:p>
          <w:p w14:paraId="05942A69" w14:textId="5ECE9AAC" w:rsidR="008A4650" w:rsidRDefault="008A4650" w:rsidP="00DE5F84">
            <w:pPr>
              <w:pStyle w:val="ListBullet"/>
              <w:contextualSpacing w:val="0"/>
            </w:pPr>
            <w:r w:rsidRPr="008A4650">
              <w:t>Word and Word 2019 Expert</w:t>
            </w:r>
          </w:p>
          <w:p w14:paraId="37109F83" w14:textId="0ABAADAF" w:rsidR="008A4650" w:rsidRDefault="008A4650" w:rsidP="00DE5F84">
            <w:pPr>
              <w:pStyle w:val="ListBullet"/>
              <w:contextualSpacing w:val="0"/>
            </w:pPr>
            <w:r w:rsidRPr="008A4650">
              <w:t xml:space="preserve">Microsoft Office Specialist </w:t>
            </w:r>
            <w:r>
              <w:t>–</w:t>
            </w:r>
            <w:r w:rsidRPr="008A4650">
              <w:t xml:space="preserve"> Associate</w:t>
            </w:r>
          </w:p>
          <w:p w14:paraId="50E05F61" w14:textId="56E948F6" w:rsidR="008A4650" w:rsidRDefault="008A4650" w:rsidP="00DE5F84">
            <w:pPr>
              <w:pStyle w:val="ListBullet"/>
              <w:contextualSpacing w:val="0"/>
            </w:pPr>
            <w:r w:rsidRPr="008A4650">
              <w:t>Microsoft Office Specialist - Expert</w:t>
            </w:r>
          </w:p>
          <w:p w14:paraId="2A0B67E7" w14:textId="43E75EF1" w:rsidR="000254A0" w:rsidRDefault="000254A0" w:rsidP="00DE5F84">
            <w:pPr>
              <w:pStyle w:val="ListBullet"/>
              <w:contextualSpacing w:val="0"/>
            </w:pPr>
            <w:r>
              <w:t xml:space="preserve">2020-21 </w:t>
            </w:r>
            <w:r w:rsidRPr="000254A0">
              <w:t>—</w:t>
            </w:r>
            <w:r>
              <w:t xml:space="preserve"> Subject Prize: Information &amp; Communication Technology (HKDSE Stream)</w:t>
            </w:r>
          </w:p>
          <w:p w14:paraId="2EA58407" w14:textId="6B62029E" w:rsidR="00DE5F84" w:rsidRDefault="00DE5F84" w:rsidP="00DE5F84">
            <w:pPr>
              <w:pStyle w:val="ListBullet"/>
              <w:contextualSpacing w:val="0"/>
            </w:pPr>
            <w:r>
              <w:t>ABRSM Grade 8 Piano</w:t>
            </w:r>
          </w:p>
          <w:p w14:paraId="5933076F" w14:textId="318259A9" w:rsidR="009136EC" w:rsidRDefault="00BB711F" w:rsidP="000254A0">
            <w:pPr>
              <w:pStyle w:val="ListBullet"/>
              <w:contextualSpacing w:val="0"/>
            </w:pPr>
            <w:r>
              <w:t>ABRSM Grade 5 Music Theory</w:t>
            </w:r>
          </w:p>
          <w:p w14:paraId="7F601732" w14:textId="702BA6E2" w:rsidR="009136EC" w:rsidRDefault="009136EC" w:rsidP="000254A0">
            <w:pPr>
              <w:pStyle w:val="ListBullet"/>
              <w:numPr>
                <w:ilvl w:val="0"/>
                <w:numId w:val="0"/>
              </w:numPr>
              <w:contextualSpacing w:val="0"/>
            </w:pPr>
          </w:p>
          <w:p w14:paraId="4562D536" w14:textId="77777777" w:rsidR="009136EC" w:rsidRDefault="009136EC" w:rsidP="000254A0">
            <w:pPr>
              <w:pStyle w:val="ListBullet"/>
              <w:numPr>
                <w:ilvl w:val="0"/>
                <w:numId w:val="0"/>
              </w:numPr>
              <w:contextualSpacing w:val="0"/>
            </w:pPr>
          </w:p>
          <w:p w14:paraId="77F132C0" w14:textId="365A685F" w:rsidR="000254A0" w:rsidRPr="006E1507" w:rsidRDefault="000254A0" w:rsidP="000254A0">
            <w:pPr>
              <w:pStyle w:val="ListBullet"/>
              <w:numPr>
                <w:ilvl w:val="0"/>
                <w:numId w:val="0"/>
              </w:numPr>
              <w:contextualSpacing w:val="0"/>
            </w:pPr>
          </w:p>
        </w:tc>
      </w:tr>
    </w:tbl>
    <w:p w14:paraId="02EA67CE" w14:textId="77777777" w:rsidR="00BB711F" w:rsidRDefault="00BB711F" w:rsidP="0062312F">
      <w:pPr>
        <w:pStyle w:val="Heading1"/>
        <w:sectPr w:rsidR="00BB711F" w:rsidSect="004524B9">
          <w:type w:val="continuous"/>
          <w:pgSz w:w="11906" w:h="16838" w:code="9"/>
          <w:pgMar w:top="950" w:right="1440" w:bottom="1080" w:left="1440" w:header="576" w:footer="720" w:gutter="0"/>
          <w:cols w:num="2" w:space="720"/>
          <w:titlePg/>
          <w:docGrid w:linePitch="360"/>
        </w:sectPr>
      </w:pPr>
    </w:p>
    <w:sdt>
      <w:sdtPr>
        <w:alias w:val="Activities:"/>
        <w:tag w:val="Activities:"/>
        <w:id w:val="1223332893"/>
        <w:placeholder>
          <w:docPart w:val="F42EBB36F0C84975803800FEEF2C46C2"/>
        </w:placeholder>
        <w:temporary/>
        <w:showingPlcHdr/>
        <w15:appearance w15:val="hidden"/>
      </w:sdtPr>
      <w:sdtEndPr/>
      <w:sdtContent>
        <w:p w14:paraId="36BE4E38" w14:textId="62BA146C" w:rsidR="00AD782D" w:rsidRPr="00CF1A49" w:rsidRDefault="0062312F" w:rsidP="0062312F">
          <w:pPr>
            <w:pStyle w:val="Heading1"/>
          </w:pPr>
          <w:r w:rsidRPr="00CF1A49">
            <w:t>Activities</w:t>
          </w:r>
        </w:p>
      </w:sdtContent>
    </w:sdt>
    <w:p w14:paraId="3DCB8C64" w14:textId="365064D6" w:rsidR="00B51D1B" w:rsidRDefault="00B34647" w:rsidP="00B67353">
      <w:pPr>
        <w:pStyle w:val="ListBullet"/>
      </w:pPr>
      <w:r>
        <w:t>Casual</w:t>
      </w:r>
      <w:r w:rsidR="00B67353">
        <w:t xml:space="preserve"> </w:t>
      </w:r>
      <w:hyperlink r:id="rId12" w:history="1">
        <w:r w:rsidR="00B67353" w:rsidRPr="00B67353">
          <w:rPr>
            <w:rStyle w:val="Hyperlink"/>
          </w:rPr>
          <w:t>speedcuber</w:t>
        </w:r>
      </w:hyperlink>
    </w:p>
    <w:p w14:paraId="69BAA621" w14:textId="2C0BA7A3" w:rsidR="00B67353" w:rsidRDefault="00B67353" w:rsidP="00B67353">
      <w:pPr>
        <w:pStyle w:val="ListBullet"/>
      </w:pPr>
      <w:r>
        <w:t>Casual pianist</w:t>
      </w:r>
    </w:p>
    <w:p w14:paraId="1A08CEC3" w14:textId="7B956357" w:rsidR="009A08FA" w:rsidRDefault="009A08FA" w:rsidP="009A08FA">
      <w:pPr>
        <w:pStyle w:val="Heading1"/>
      </w:pPr>
      <w:r>
        <w:t>Available date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8958"/>
      </w:tblGrid>
      <w:tr w:rsidR="00EA227E" w:rsidRPr="00CF1A49" w14:paraId="18042CCA" w14:textId="77777777" w:rsidTr="00516B05">
        <w:tc>
          <w:tcPr>
            <w:tcW w:w="9290" w:type="dxa"/>
          </w:tcPr>
          <w:p w14:paraId="70DAE15A" w14:textId="4171AE0F" w:rsidR="00EA227E" w:rsidRPr="00CF1A49" w:rsidRDefault="00EA227E" w:rsidP="00516B05">
            <w:pPr>
              <w:contextualSpacing w:val="0"/>
            </w:pPr>
            <w:r>
              <w:t>Immediately</w:t>
            </w:r>
          </w:p>
        </w:tc>
      </w:tr>
    </w:tbl>
    <w:p w14:paraId="2D10F08D" w14:textId="7336F4DB" w:rsidR="009A08FA" w:rsidRPr="006E1507" w:rsidRDefault="009A08FA" w:rsidP="009A08FA"/>
    <w:sectPr w:rsidR="009A08FA" w:rsidRPr="006E1507" w:rsidSect="004524B9">
      <w:type w:val="continuous"/>
      <w:pgSz w:w="11906" w:h="16838" w:code="9"/>
      <w:pgMar w:top="950" w:right="1440" w:bottom="108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1ADC1" w14:textId="77777777" w:rsidR="004F70D6" w:rsidRDefault="004F70D6" w:rsidP="0068194B">
      <w:r>
        <w:separator/>
      </w:r>
    </w:p>
    <w:p w14:paraId="16E38DDF" w14:textId="77777777" w:rsidR="004F70D6" w:rsidRDefault="004F70D6"/>
    <w:p w14:paraId="32C665CD" w14:textId="77777777" w:rsidR="004F70D6" w:rsidRDefault="004F70D6"/>
  </w:endnote>
  <w:endnote w:type="continuationSeparator" w:id="0">
    <w:p w14:paraId="1FF28823" w14:textId="77777777" w:rsidR="004F70D6" w:rsidRDefault="004F70D6" w:rsidP="0068194B">
      <w:r>
        <w:continuationSeparator/>
      </w:r>
    </w:p>
    <w:p w14:paraId="365D6FC6" w14:textId="77777777" w:rsidR="004F70D6" w:rsidRDefault="004F70D6"/>
    <w:p w14:paraId="3995C49D" w14:textId="77777777" w:rsidR="004F70D6" w:rsidRDefault="004F70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99423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CDCA92" w14:textId="5862DDD1" w:rsidR="009A08FA" w:rsidRDefault="009A08F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CB4F5D" w14:textId="63083B0A" w:rsidR="002B2958" w:rsidRDefault="002B29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38686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1C13BE" w14:textId="65D32BEC" w:rsidR="009A08FA" w:rsidRDefault="009A08F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C1FCB3" w14:textId="77777777" w:rsidR="009A08FA" w:rsidRDefault="009A08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01724" w14:textId="77777777" w:rsidR="004F70D6" w:rsidRDefault="004F70D6" w:rsidP="0068194B">
      <w:r>
        <w:separator/>
      </w:r>
    </w:p>
    <w:p w14:paraId="11448371" w14:textId="77777777" w:rsidR="004F70D6" w:rsidRDefault="004F70D6"/>
    <w:p w14:paraId="0C7344D8" w14:textId="77777777" w:rsidR="004F70D6" w:rsidRDefault="004F70D6"/>
  </w:footnote>
  <w:footnote w:type="continuationSeparator" w:id="0">
    <w:p w14:paraId="4806D85C" w14:textId="77777777" w:rsidR="004F70D6" w:rsidRDefault="004F70D6" w:rsidP="0068194B">
      <w:r>
        <w:continuationSeparator/>
      </w:r>
    </w:p>
    <w:p w14:paraId="49A721DB" w14:textId="77777777" w:rsidR="004F70D6" w:rsidRDefault="004F70D6"/>
    <w:p w14:paraId="2BCA9FA2" w14:textId="77777777" w:rsidR="004F70D6" w:rsidRDefault="004F70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929C2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E39ECB0" wp14:editId="2F39DFD3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1849120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6C09D67A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F5"/>
    <w:rsid w:val="000001EF"/>
    <w:rsid w:val="00007322"/>
    <w:rsid w:val="00007728"/>
    <w:rsid w:val="00017851"/>
    <w:rsid w:val="00024584"/>
    <w:rsid w:val="00024730"/>
    <w:rsid w:val="000254A0"/>
    <w:rsid w:val="00055E95"/>
    <w:rsid w:val="00060742"/>
    <w:rsid w:val="0007021F"/>
    <w:rsid w:val="000B2BA5"/>
    <w:rsid w:val="000D73CC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C6272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524B9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4F70D6"/>
    <w:rsid w:val="00510392"/>
    <w:rsid w:val="00513E2A"/>
    <w:rsid w:val="00532023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704DF5"/>
    <w:rsid w:val="00712D8B"/>
    <w:rsid w:val="007144D9"/>
    <w:rsid w:val="007273B7"/>
    <w:rsid w:val="00733E0A"/>
    <w:rsid w:val="00734EE9"/>
    <w:rsid w:val="0074403D"/>
    <w:rsid w:val="00746D44"/>
    <w:rsid w:val="007538DC"/>
    <w:rsid w:val="00757803"/>
    <w:rsid w:val="0079206B"/>
    <w:rsid w:val="00796076"/>
    <w:rsid w:val="007B2599"/>
    <w:rsid w:val="007C0566"/>
    <w:rsid w:val="007C606B"/>
    <w:rsid w:val="007E6A61"/>
    <w:rsid w:val="007F0477"/>
    <w:rsid w:val="00801140"/>
    <w:rsid w:val="00803404"/>
    <w:rsid w:val="00834955"/>
    <w:rsid w:val="00855B59"/>
    <w:rsid w:val="00860461"/>
    <w:rsid w:val="008647F0"/>
    <w:rsid w:val="0086487C"/>
    <w:rsid w:val="00870B20"/>
    <w:rsid w:val="00880068"/>
    <w:rsid w:val="008829F8"/>
    <w:rsid w:val="00885897"/>
    <w:rsid w:val="008A4650"/>
    <w:rsid w:val="008A6538"/>
    <w:rsid w:val="008C7056"/>
    <w:rsid w:val="008F3B14"/>
    <w:rsid w:val="00901899"/>
    <w:rsid w:val="0090344B"/>
    <w:rsid w:val="00905715"/>
    <w:rsid w:val="0091321E"/>
    <w:rsid w:val="009136EC"/>
    <w:rsid w:val="00913946"/>
    <w:rsid w:val="0092726B"/>
    <w:rsid w:val="0093415B"/>
    <w:rsid w:val="009361BA"/>
    <w:rsid w:val="00944F78"/>
    <w:rsid w:val="009510E7"/>
    <w:rsid w:val="00952C89"/>
    <w:rsid w:val="009571D8"/>
    <w:rsid w:val="009650EA"/>
    <w:rsid w:val="0097790C"/>
    <w:rsid w:val="0098506E"/>
    <w:rsid w:val="00990539"/>
    <w:rsid w:val="009A08FA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34647"/>
    <w:rsid w:val="00B50F99"/>
    <w:rsid w:val="00B51D1B"/>
    <w:rsid w:val="00B540F4"/>
    <w:rsid w:val="00B60FD0"/>
    <w:rsid w:val="00B622DF"/>
    <w:rsid w:val="00B6332A"/>
    <w:rsid w:val="00B67353"/>
    <w:rsid w:val="00B81760"/>
    <w:rsid w:val="00B8494C"/>
    <w:rsid w:val="00BA1546"/>
    <w:rsid w:val="00BB4E51"/>
    <w:rsid w:val="00BB711F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17253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5F84"/>
    <w:rsid w:val="00DE6534"/>
    <w:rsid w:val="00DF0E77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227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  <w:rsid w:val="00FE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AC3F28"/>
  <w15:chartTrackingRefBased/>
  <w15:docId w15:val="{BA270882-5BD3-4FD7-871D-84A0DE53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017851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017851"/>
  </w:style>
  <w:style w:type="character" w:customStyle="1" w:styleId="vanity-namedisplay-name">
    <w:name w:val="vanity-name__display-name"/>
    <w:basedOn w:val="DefaultParagraphFont"/>
    <w:rsid w:val="000178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4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imothychoi2004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innam.choi@gmail.com" TargetMode="External"/><Relationship Id="rId12" Type="http://schemas.openxmlformats.org/officeDocument/2006/relationships/hyperlink" Target="https://en.wikipedia.org/wiki/Speedcub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imothy%20Choi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32EC73C527D46D38A22A3C5514D41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070CCD-0A69-48A9-B227-89CAB0B454FA}"/>
      </w:docPartPr>
      <w:docPartBody>
        <w:p w:rsidR="002241FF" w:rsidRDefault="00D727E3">
          <w:pPr>
            <w:pStyle w:val="B32EC73C527D46D38A22A3C5514D415B"/>
          </w:pPr>
          <w:r w:rsidRPr="00CF1A49">
            <w:t>·</w:t>
          </w:r>
        </w:p>
      </w:docPartBody>
    </w:docPart>
    <w:docPart>
      <w:docPartPr>
        <w:name w:val="0AA4A25275324218909DABC0AA9281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EB842-26FA-48FB-80CB-7B61649D525E}"/>
      </w:docPartPr>
      <w:docPartBody>
        <w:p w:rsidR="002241FF" w:rsidRDefault="00D727E3">
          <w:pPr>
            <w:pStyle w:val="0AA4A25275324218909DABC0AA928199"/>
          </w:pPr>
          <w:r w:rsidRPr="00CF1A49">
            <w:t>·</w:t>
          </w:r>
        </w:p>
      </w:docPartBody>
    </w:docPart>
    <w:docPart>
      <w:docPartPr>
        <w:name w:val="FAB334CB4BA242308AB1727B310BA3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D44FB-5F82-4EF1-845E-B16BD476C49D}"/>
      </w:docPartPr>
      <w:docPartBody>
        <w:p w:rsidR="002241FF" w:rsidRDefault="00D727E3">
          <w:pPr>
            <w:pStyle w:val="FAB334CB4BA242308AB1727B310BA3EF"/>
          </w:pPr>
          <w:r w:rsidRPr="00CF1A49">
            <w:t>Experience</w:t>
          </w:r>
        </w:p>
      </w:docPartBody>
    </w:docPart>
    <w:docPart>
      <w:docPartPr>
        <w:name w:val="86045E5F5F164A5CBD572AB73E124C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AA59AC-650E-48B4-AAEA-F12EAFC2D1FE}"/>
      </w:docPartPr>
      <w:docPartBody>
        <w:p w:rsidR="002241FF" w:rsidRDefault="00D727E3">
          <w:pPr>
            <w:pStyle w:val="86045E5F5F164A5CBD572AB73E124CF2"/>
          </w:pPr>
          <w:r w:rsidRPr="00CF1A49">
            <w:t>Education</w:t>
          </w:r>
        </w:p>
      </w:docPartBody>
    </w:docPart>
    <w:docPart>
      <w:docPartPr>
        <w:name w:val="F42EBB36F0C84975803800FEEF2C46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839D7F-6D84-4C23-A437-7748B35B04D6}"/>
      </w:docPartPr>
      <w:docPartBody>
        <w:p w:rsidR="002241FF" w:rsidRDefault="00D727E3">
          <w:pPr>
            <w:pStyle w:val="F42EBB36F0C84975803800FEEF2C46C2"/>
          </w:pPr>
          <w:r w:rsidRPr="00CF1A49"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96"/>
    <w:rsid w:val="002241FF"/>
    <w:rsid w:val="0028144D"/>
    <w:rsid w:val="004D5FB3"/>
    <w:rsid w:val="00887D82"/>
    <w:rsid w:val="00A46182"/>
    <w:rsid w:val="00CC7896"/>
    <w:rsid w:val="00D65883"/>
    <w:rsid w:val="00D727E3"/>
    <w:rsid w:val="00FC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B32EC73C527D46D38A22A3C5514D415B">
    <w:name w:val="B32EC73C527D46D38A22A3C5514D415B"/>
  </w:style>
  <w:style w:type="paragraph" w:customStyle="1" w:styleId="0AA4A25275324218909DABC0AA928199">
    <w:name w:val="0AA4A25275324218909DABC0AA928199"/>
  </w:style>
  <w:style w:type="paragraph" w:customStyle="1" w:styleId="FAB334CB4BA242308AB1727B310BA3EF">
    <w:name w:val="FAB334CB4BA242308AB1727B310BA3EF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86045E5F5F164A5CBD572AB73E124CF2">
    <w:name w:val="86045E5F5F164A5CBD572AB73E124CF2"/>
  </w:style>
  <w:style w:type="paragraph" w:customStyle="1" w:styleId="F42EBB36F0C84975803800FEEF2C46C2">
    <w:name w:val="F42EBB36F0C84975803800FEEF2C46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652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Choi</dc:creator>
  <cp:keywords/>
  <dc:description/>
  <cp:lastModifiedBy>MS4A09 蔡天楠 CHOI Tin Nam</cp:lastModifiedBy>
  <cp:revision>11</cp:revision>
  <dcterms:created xsi:type="dcterms:W3CDTF">2021-07-25T09:24:00Z</dcterms:created>
  <dcterms:modified xsi:type="dcterms:W3CDTF">2021-08-06T00:03:00Z</dcterms:modified>
  <cp:category/>
</cp:coreProperties>
</file>